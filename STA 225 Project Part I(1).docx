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D9826" w14:textId="77777777" w:rsidR="00284561" w:rsidRPr="00D76DFF" w:rsidRDefault="00284561" w:rsidP="00D76DFF">
      <w:pPr>
        <w:jc w:val="center"/>
        <w:rPr>
          <w:b/>
        </w:rPr>
      </w:pPr>
      <w:r w:rsidRPr="00D76DFF">
        <w:rPr>
          <w:b/>
        </w:rPr>
        <w:t xml:space="preserve">STA 225 – Project </w:t>
      </w:r>
      <w:r w:rsidRPr="00D76DFF">
        <w:rPr>
          <w:b/>
        </w:rPr>
        <w:br/>
      </w:r>
    </w:p>
    <w:p w14:paraId="2C060BCD" w14:textId="77777777" w:rsidR="000D733B" w:rsidRDefault="007526F8" w:rsidP="000D733B">
      <w:r>
        <w:t xml:space="preserve">Summer is </w:t>
      </w:r>
      <w:r w:rsidR="00EB3D10">
        <w:t xml:space="preserve">in full swing and </w:t>
      </w:r>
      <w:r>
        <w:t>it’s t</w:t>
      </w:r>
      <w:r w:rsidR="00BE688F">
        <w:t>ime to make your vacation plans!</w:t>
      </w:r>
      <w:r>
        <w:t xml:space="preserve"> </w:t>
      </w:r>
      <w:r w:rsidR="002B7DAE">
        <w:t xml:space="preserve">You will be creating a model for predicting costs of airline ticket prices.  </w:t>
      </w:r>
      <w:r w:rsidR="00CD4CB6">
        <w:t xml:space="preserve">You will </w:t>
      </w:r>
      <w:r w:rsidR="00BE688F">
        <w:t>use the Internet to explore</w:t>
      </w:r>
      <w:r w:rsidR="00CD4CB6">
        <w:t xml:space="preserve"> travel prices to various cities</w:t>
      </w:r>
      <w:r w:rsidR="002B7DAE">
        <w:t xml:space="preserve"> that I’ve preselected.  By the end of the project, you will add to this list with two cities that you have chosen yourself</w:t>
      </w:r>
      <w:r w:rsidR="00CD4CB6">
        <w:t xml:space="preserve">.  </w:t>
      </w:r>
    </w:p>
    <w:p w14:paraId="2D905A92" w14:textId="77777777" w:rsidR="000D733B" w:rsidRDefault="000D733B" w:rsidP="000D733B"/>
    <w:p w14:paraId="7557C28B" w14:textId="5FFC876C" w:rsidR="000D733B" w:rsidRDefault="00BE688F" w:rsidP="000D733B">
      <w:r>
        <w:t xml:space="preserve">To begin, </w:t>
      </w:r>
      <w:r w:rsidR="002B7DAE">
        <w:t>you</w:t>
      </w:r>
      <w:r w:rsidR="005A0174">
        <w:t>’ll</w:t>
      </w:r>
      <w:r w:rsidR="002B7DAE">
        <w:t xml:space="preserve"> need to indicate your city of departure, which is where you are flying out of. </w:t>
      </w:r>
      <w:r w:rsidR="007526F8">
        <w:t xml:space="preserve"> </w:t>
      </w:r>
      <w:r w:rsidR="000D733B">
        <w:t xml:space="preserve">This can be the airport closest to where you currently live or </w:t>
      </w:r>
      <w:r w:rsidR="005A0174">
        <w:t>one from a nearby</w:t>
      </w:r>
      <w:r w:rsidR="000D733B">
        <w:t xml:space="preserve"> larger city.  For example, usually I fly out of the Huntington, WV airport.  But I have flown out of the Columbus, OH airport to get a good deal on airfare.</w:t>
      </w:r>
    </w:p>
    <w:p w14:paraId="742133D2" w14:textId="75E41113" w:rsidR="007526F8" w:rsidRDefault="000D733B" w:rsidP="000D733B">
      <w:r>
        <w:t>Next, i</w:t>
      </w:r>
      <w:r w:rsidR="00BE688F">
        <w:t>dentify the date</w:t>
      </w:r>
      <w:r>
        <w:t xml:space="preserve">s </w:t>
      </w:r>
      <w:r w:rsidR="00BE688F">
        <w:t xml:space="preserve">that you will be leaving and returning.  </w:t>
      </w:r>
      <w:r w:rsidR="007526F8">
        <w:t xml:space="preserve">Pick any week </w:t>
      </w:r>
      <w:r>
        <w:t>in August</w:t>
      </w:r>
      <w:r w:rsidR="005A0174">
        <w:t xml:space="preserve"> of this year</w:t>
      </w:r>
      <w:r>
        <w:t xml:space="preserve">.  </w:t>
      </w:r>
      <w:r w:rsidR="0006184B">
        <w:t>For consistency, pick your leaving day and arriving day the same, for</w:t>
      </w:r>
      <w:r>
        <w:t xml:space="preserve"> example, </w:t>
      </w:r>
      <w:r w:rsidR="007526F8">
        <w:t>Saturday to Saturday</w:t>
      </w:r>
      <w:r w:rsidR="0006184B">
        <w:t>, Sunday to Sunday, etc</w:t>
      </w:r>
      <w:r w:rsidR="00BE688F">
        <w:t xml:space="preserve">.  </w:t>
      </w:r>
    </w:p>
    <w:p w14:paraId="2308DEFF" w14:textId="77777777" w:rsidR="00284561" w:rsidRDefault="00284561" w:rsidP="00284561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0"/>
        <w:gridCol w:w="10710"/>
      </w:tblGrid>
      <w:tr w:rsidR="002A4ED5" w:rsidRPr="002A4ED5" w14:paraId="30BEE414" w14:textId="77777777" w:rsidTr="007526F8">
        <w:tc>
          <w:tcPr>
            <w:tcW w:w="868" w:type="pct"/>
            <w:vAlign w:val="bottom"/>
          </w:tcPr>
          <w:p w14:paraId="78B7B2B8" w14:textId="5162BABA" w:rsidR="002A4ED5" w:rsidRPr="00CD4CB6" w:rsidRDefault="007526F8" w:rsidP="00CD4CB6">
            <w:pPr>
              <w:jc w:val="right"/>
              <w:rPr>
                <w:b/>
                <w:bCs/>
              </w:rPr>
            </w:pPr>
            <w:r w:rsidRPr="00CD4CB6">
              <w:rPr>
                <w:b/>
                <w:bCs/>
              </w:rPr>
              <w:t>City of Departure</w:t>
            </w:r>
            <w:r w:rsidR="00CD4CB6">
              <w:rPr>
                <w:b/>
                <w:bCs/>
              </w:rPr>
              <w:t>:</w:t>
            </w:r>
          </w:p>
        </w:tc>
        <w:tc>
          <w:tcPr>
            <w:tcW w:w="4132" w:type="pct"/>
            <w:tcBorders>
              <w:bottom w:val="single" w:sz="4" w:space="0" w:color="auto"/>
            </w:tcBorders>
            <w:vAlign w:val="bottom"/>
          </w:tcPr>
          <w:p w14:paraId="3A502C43" w14:textId="2D2E2DDA" w:rsidR="002A4ED5" w:rsidRPr="002A4ED5" w:rsidRDefault="002A4ED5" w:rsidP="002A4ED5"/>
        </w:tc>
      </w:tr>
      <w:tr w:rsidR="002A4ED5" w:rsidRPr="002A4ED5" w14:paraId="0275D70C" w14:textId="77777777" w:rsidTr="007526F8">
        <w:tc>
          <w:tcPr>
            <w:tcW w:w="868" w:type="pct"/>
            <w:vAlign w:val="bottom"/>
          </w:tcPr>
          <w:p w14:paraId="26408FA9" w14:textId="53A25A3F" w:rsidR="002A4ED5" w:rsidRPr="00CD4CB6" w:rsidRDefault="007526F8" w:rsidP="00CD4CB6">
            <w:pPr>
              <w:jc w:val="right"/>
              <w:rPr>
                <w:b/>
                <w:bCs/>
              </w:rPr>
            </w:pPr>
            <w:r w:rsidRPr="00CD4CB6">
              <w:rPr>
                <w:b/>
                <w:bCs/>
              </w:rPr>
              <w:t>Date of Departure</w:t>
            </w:r>
            <w:r w:rsidR="00CD4CB6">
              <w:rPr>
                <w:b/>
                <w:bCs/>
              </w:rPr>
              <w:t>:</w:t>
            </w:r>
          </w:p>
        </w:tc>
        <w:tc>
          <w:tcPr>
            <w:tcW w:w="4132" w:type="pct"/>
            <w:tcBorders>
              <w:bottom w:val="single" w:sz="4" w:space="0" w:color="auto"/>
            </w:tcBorders>
            <w:vAlign w:val="bottom"/>
          </w:tcPr>
          <w:p w14:paraId="15D4094F" w14:textId="2354A370" w:rsidR="002A4ED5" w:rsidRPr="002A4ED5" w:rsidRDefault="002A4ED5" w:rsidP="002A4ED5"/>
        </w:tc>
      </w:tr>
      <w:tr w:rsidR="002A4ED5" w:rsidRPr="002A4ED5" w14:paraId="24B96BD9" w14:textId="77777777" w:rsidTr="007526F8">
        <w:tc>
          <w:tcPr>
            <w:tcW w:w="868" w:type="pct"/>
            <w:vAlign w:val="bottom"/>
          </w:tcPr>
          <w:p w14:paraId="7DC79570" w14:textId="166CF336" w:rsidR="002A4ED5" w:rsidRPr="00CD4CB6" w:rsidRDefault="007526F8" w:rsidP="00CD4CB6">
            <w:pPr>
              <w:jc w:val="right"/>
              <w:rPr>
                <w:b/>
                <w:bCs/>
              </w:rPr>
            </w:pPr>
            <w:r w:rsidRPr="00CD4CB6">
              <w:rPr>
                <w:b/>
                <w:bCs/>
              </w:rPr>
              <w:t>Date of Return</w:t>
            </w:r>
            <w:r w:rsidR="00CD4CB6">
              <w:rPr>
                <w:b/>
                <w:bCs/>
              </w:rPr>
              <w:t>:</w:t>
            </w:r>
          </w:p>
        </w:tc>
        <w:tc>
          <w:tcPr>
            <w:tcW w:w="4132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BCDEBA" w14:textId="77777777" w:rsidR="002A4ED5" w:rsidRPr="002A4ED5" w:rsidRDefault="002A4ED5" w:rsidP="002A4ED5"/>
        </w:tc>
      </w:tr>
    </w:tbl>
    <w:p w14:paraId="7A4669E0" w14:textId="314AE68E" w:rsidR="00806FF3" w:rsidRDefault="00806FF3" w:rsidP="00562601">
      <w:pPr>
        <w:pStyle w:val="NoSpacing"/>
      </w:pPr>
    </w:p>
    <w:p w14:paraId="3F45D35D" w14:textId="77777777" w:rsidR="00595B3B" w:rsidRDefault="00595B3B" w:rsidP="00562601">
      <w:pPr>
        <w:pStyle w:val="NoSpacing"/>
        <w:rPr>
          <w:rFonts w:eastAsiaTheme="minorHAnsi" w:cstheme="minorBidi"/>
          <w:sz w:val="24"/>
        </w:rPr>
      </w:pPr>
    </w:p>
    <w:p w14:paraId="4C0AAB0D" w14:textId="77777777" w:rsidR="003273E3" w:rsidRDefault="003273E3" w:rsidP="00562601">
      <w:pPr>
        <w:pStyle w:val="NoSpacing"/>
        <w:rPr>
          <w:rFonts w:eastAsiaTheme="minorHAnsi" w:cstheme="minorBidi"/>
          <w:sz w:val="24"/>
        </w:rPr>
      </w:pPr>
    </w:p>
    <w:p w14:paraId="217BA294" w14:textId="0B6867B1" w:rsidR="007526F8" w:rsidRDefault="007526F8" w:rsidP="003273E3">
      <w:pPr>
        <w:pStyle w:val="NoSpacing"/>
        <w:numPr>
          <w:ilvl w:val="0"/>
          <w:numId w:val="25"/>
        </w:numPr>
        <w:rPr>
          <w:rFonts w:eastAsiaTheme="minorHAnsi" w:cstheme="minorBidi"/>
          <w:sz w:val="24"/>
        </w:rPr>
      </w:pPr>
      <w:r>
        <w:rPr>
          <w:rFonts w:eastAsiaTheme="minorHAnsi" w:cstheme="minorBidi"/>
          <w:sz w:val="24"/>
        </w:rPr>
        <w:t>U</w:t>
      </w:r>
      <w:r w:rsidRPr="007526F8">
        <w:rPr>
          <w:rFonts w:eastAsiaTheme="minorHAnsi" w:cstheme="minorBidi"/>
          <w:sz w:val="24"/>
        </w:rPr>
        <w:t>se the Internet to search for the</w:t>
      </w:r>
      <w:r w:rsidRPr="00CD4CB6">
        <w:rPr>
          <w:rFonts w:eastAsiaTheme="minorHAnsi" w:cstheme="minorBidi"/>
          <w:b/>
          <w:bCs/>
          <w:sz w:val="24"/>
        </w:rPr>
        <w:t xml:space="preserve"> lowest</w:t>
      </w:r>
      <w:r w:rsidRPr="007526F8">
        <w:rPr>
          <w:rFonts w:eastAsiaTheme="minorHAnsi" w:cstheme="minorBidi"/>
          <w:sz w:val="24"/>
        </w:rPr>
        <w:t xml:space="preserve"> </w:t>
      </w:r>
      <w:r w:rsidR="002B7DAE" w:rsidRPr="002B7DAE">
        <w:rPr>
          <w:rFonts w:eastAsiaTheme="minorHAnsi" w:cstheme="minorBidi"/>
          <w:b/>
          <w:bCs/>
          <w:sz w:val="24"/>
        </w:rPr>
        <w:t xml:space="preserve">roundtrip </w:t>
      </w:r>
      <w:r w:rsidRPr="007526F8">
        <w:rPr>
          <w:rFonts w:eastAsiaTheme="minorHAnsi" w:cstheme="minorBidi"/>
          <w:sz w:val="24"/>
        </w:rPr>
        <w:t xml:space="preserve">airfares from your </w:t>
      </w:r>
      <w:r w:rsidRPr="00595B3B">
        <w:rPr>
          <w:rFonts w:eastAsiaTheme="minorHAnsi" w:cstheme="minorBidi"/>
          <w:b/>
          <w:bCs/>
          <w:sz w:val="24"/>
        </w:rPr>
        <w:t>City of Departure</w:t>
      </w:r>
      <w:r>
        <w:rPr>
          <w:rFonts w:eastAsiaTheme="minorHAnsi" w:cstheme="minorBidi"/>
          <w:sz w:val="24"/>
        </w:rPr>
        <w:t xml:space="preserve"> </w:t>
      </w:r>
      <w:r w:rsidRPr="007526F8">
        <w:rPr>
          <w:rFonts w:eastAsiaTheme="minorHAnsi" w:cstheme="minorBidi"/>
          <w:sz w:val="24"/>
        </w:rPr>
        <w:t xml:space="preserve">to the </w:t>
      </w:r>
      <w:r w:rsidR="00595B3B" w:rsidRPr="00595B3B">
        <w:rPr>
          <w:rFonts w:eastAsiaTheme="minorHAnsi" w:cstheme="minorBidi"/>
          <w:b/>
          <w:bCs/>
          <w:sz w:val="24"/>
        </w:rPr>
        <w:t>D</w:t>
      </w:r>
      <w:r w:rsidRPr="00595B3B">
        <w:rPr>
          <w:rFonts w:eastAsiaTheme="minorHAnsi" w:cstheme="minorBidi"/>
          <w:b/>
          <w:bCs/>
          <w:sz w:val="24"/>
        </w:rPr>
        <w:t>estination</w:t>
      </w:r>
      <w:r w:rsidR="003273E3">
        <w:rPr>
          <w:rFonts w:eastAsiaTheme="minorHAnsi" w:cstheme="minorBidi"/>
          <w:b/>
          <w:bCs/>
          <w:sz w:val="24"/>
        </w:rPr>
        <w:t>s</w:t>
      </w:r>
      <w:r>
        <w:rPr>
          <w:rFonts w:eastAsiaTheme="minorHAnsi" w:cstheme="minorBidi"/>
          <w:sz w:val="24"/>
        </w:rPr>
        <w:t xml:space="preserve"> </w:t>
      </w:r>
      <w:r w:rsidR="003273E3">
        <w:rPr>
          <w:rFonts w:eastAsiaTheme="minorHAnsi" w:cstheme="minorBidi"/>
          <w:sz w:val="24"/>
        </w:rPr>
        <w:t xml:space="preserve">listed </w:t>
      </w:r>
      <w:r>
        <w:rPr>
          <w:rFonts w:eastAsiaTheme="minorHAnsi" w:cstheme="minorBidi"/>
          <w:sz w:val="24"/>
        </w:rPr>
        <w:t xml:space="preserve">below.  </w:t>
      </w:r>
    </w:p>
    <w:p w14:paraId="26051112" w14:textId="3FF4EF8B" w:rsidR="00595B3B" w:rsidRDefault="003273E3" w:rsidP="00595B3B">
      <w:pPr>
        <w:pStyle w:val="NoSpacing"/>
        <w:numPr>
          <w:ilvl w:val="0"/>
          <w:numId w:val="23"/>
        </w:numPr>
        <w:rPr>
          <w:rFonts w:eastAsiaTheme="minorHAnsi" w:cstheme="minorBidi"/>
          <w:sz w:val="24"/>
        </w:rPr>
      </w:pPr>
      <w:r>
        <w:rPr>
          <w:rFonts w:eastAsiaTheme="minorHAnsi" w:cstheme="minorBidi"/>
          <w:sz w:val="24"/>
        </w:rPr>
        <w:t xml:space="preserve">Pick an airline that flies out of your departing airport, example:  American, Southwest, Delta, etc.  Indicate the cost of </w:t>
      </w:r>
      <w:r w:rsidRPr="003273E3">
        <w:rPr>
          <w:rFonts w:eastAsiaTheme="minorHAnsi" w:cstheme="minorBidi"/>
          <w:b/>
          <w:sz w:val="24"/>
        </w:rPr>
        <w:t>one</w:t>
      </w:r>
      <w:r>
        <w:rPr>
          <w:rFonts w:eastAsiaTheme="minorHAnsi" w:cstheme="minorBidi"/>
          <w:sz w:val="24"/>
        </w:rPr>
        <w:t xml:space="preserve"> roundtrip ticket.</w:t>
      </w:r>
    </w:p>
    <w:p w14:paraId="62F010C2" w14:textId="41C34992" w:rsidR="00595B3B" w:rsidRDefault="00595B3B" w:rsidP="00595B3B">
      <w:pPr>
        <w:pStyle w:val="NoSpacing"/>
        <w:numPr>
          <w:ilvl w:val="0"/>
          <w:numId w:val="23"/>
        </w:numPr>
        <w:rPr>
          <w:rFonts w:eastAsiaTheme="minorHAnsi" w:cstheme="minorBidi"/>
          <w:sz w:val="24"/>
        </w:rPr>
      </w:pPr>
      <w:r>
        <w:rPr>
          <w:rFonts w:eastAsiaTheme="minorHAnsi" w:cstheme="minorBidi"/>
          <w:sz w:val="24"/>
        </w:rPr>
        <w:t>A maximum of two stops in route is allowed.</w:t>
      </w:r>
      <w:r w:rsidR="003273E3">
        <w:rPr>
          <w:rFonts w:eastAsiaTheme="minorHAnsi" w:cstheme="minorBidi"/>
          <w:sz w:val="24"/>
        </w:rPr>
        <w:t xml:space="preserve">  List all flight numbers.</w:t>
      </w:r>
      <w:r w:rsidR="002B7DAE">
        <w:rPr>
          <w:rFonts w:eastAsiaTheme="minorHAnsi" w:cstheme="minorBidi"/>
          <w:sz w:val="24"/>
        </w:rPr>
        <w:t xml:space="preserve"> </w:t>
      </w:r>
    </w:p>
    <w:p w14:paraId="441D8390" w14:textId="6EAA6A0F" w:rsidR="00595B3B" w:rsidRDefault="00595B3B" w:rsidP="00595B3B">
      <w:pPr>
        <w:pStyle w:val="NoSpacing"/>
        <w:numPr>
          <w:ilvl w:val="0"/>
          <w:numId w:val="23"/>
        </w:numPr>
        <w:rPr>
          <w:rFonts w:eastAsiaTheme="minorHAnsi" w:cstheme="minorBidi"/>
          <w:sz w:val="24"/>
        </w:rPr>
      </w:pPr>
      <w:r>
        <w:rPr>
          <w:rFonts w:eastAsiaTheme="minorHAnsi" w:cstheme="minorBidi"/>
          <w:sz w:val="24"/>
        </w:rPr>
        <w:t>You do not need to indicate the return flight number</w:t>
      </w:r>
      <w:r w:rsidR="003273E3">
        <w:rPr>
          <w:rFonts w:eastAsiaTheme="minorHAnsi" w:cstheme="minorBidi"/>
          <w:sz w:val="24"/>
        </w:rPr>
        <w:t>(s)</w:t>
      </w:r>
      <w:r>
        <w:rPr>
          <w:rFonts w:eastAsiaTheme="minorHAnsi" w:cstheme="minorBidi"/>
          <w:sz w:val="24"/>
        </w:rPr>
        <w:t>.</w:t>
      </w:r>
    </w:p>
    <w:p w14:paraId="3C0BA222" w14:textId="496FF3BF" w:rsidR="003273E3" w:rsidRDefault="003273E3" w:rsidP="00595B3B">
      <w:pPr>
        <w:pStyle w:val="NoSpacing"/>
        <w:numPr>
          <w:ilvl w:val="0"/>
          <w:numId w:val="23"/>
        </w:numPr>
        <w:rPr>
          <w:rFonts w:eastAsiaTheme="minorHAnsi" w:cstheme="minorBidi"/>
          <w:sz w:val="24"/>
        </w:rPr>
      </w:pPr>
      <w:r>
        <w:rPr>
          <w:rFonts w:eastAsiaTheme="minorHAnsi" w:cstheme="minorBidi"/>
          <w:sz w:val="24"/>
        </w:rPr>
        <w:t xml:space="preserve">For the Distance column, use Google and search for the distance between your departing city and the destination.  Example.  “Distance between Huntington, WV and Miami, FL”.  </w:t>
      </w:r>
      <w:r w:rsidRPr="002B7DAE">
        <w:rPr>
          <w:rFonts w:eastAsiaTheme="minorHAnsi" w:cstheme="minorBidi"/>
          <w:b/>
          <w:bCs/>
          <w:sz w:val="24"/>
        </w:rPr>
        <w:t>Round up to the nearest whole mile.</w:t>
      </w:r>
      <w:r>
        <w:rPr>
          <w:rFonts w:eastAsiaTheme="minorHAnsi" w:cstheme="minorBidi"/>
          <w:sz w:val="24"/>
        </w:rPr>
        <w:t xml:space="preserve">  Example 45.8 would round to 46 miles.</w:t>
      </w:r>
    </w:p>
    <w:p w14:paraId="2CC77942" w14:textId="1C9C0289" w:rsidR="002B7DAE" w:rsidRDefault="002B7DAE" w:rsidP="00595B3B">
      <w:pPr>
        <w:pStyle w:val="NoSpacing"/>
        <w:numPr>
          <w:ilvl w:val="0"/>
          <w:numId w:val="23"/>
        </w:numPr>
        <w:rPr>
          <w:rFonts w:eastAsiaTheme="minorHAnsi" w:cstheme="minorBidi"/>
          <w:sz w:val="24"/>
        </w:rPr>
      </w:pPr>
      <w:r>
        <w:rPr>
          <w:rFonts w:eastAsiaTheme="minorHAnsi" w:cstheme="minorBidi"/>
          <w:sz w:val="24"/>
        </w:rPr>
        <w:lastRenderedPageBreak/>
        <w:t xml:space="preserve">In the Amount column, </w:t>
      </w:r>
      <w:r w:rsidRPr="002B7DAE">
        <w:rPr>
          <w:rFonts w:eastAsiaTheme="minorHAnsi" w:cstheme="minorBidi"/>
          <w:b/>
          <w:bCs/>
          <w:sz w:val="24"/>
        </w:rPr>
        <w:t xml:space="preserve">round </w:t>
      </w:r>
      <w:r w:rsidR="005A0174">
        <w:rPr>
          <w:rFonts w:eastAsiaTheme="minorHAnsi" w:cstheme="minorBidi"/>
          <w:b/>
          <w:bCs/>
          <w:sz w:val="24"/>
        </w:rPr>
        <w:t xml:space="preserve">the roundtrip airfare </w:t>
      </w:r>
      <w:r w:rsidRPr="002B7DAE">
        <w:rPr>
          <w:rFonts w:eastAsiaTheme="minorHAnsi" w:cstheme="minorBidi"/>
          <w:b/>
          <w:bCs/>
          <w:sz w:val="24"/>
        </w:rPr>
        <w:t>up to the nearest dollar.</w:t>
      </w:r>
    </w:p>
    <w:p w14:paraId="01D19063" w14:textId="3BD042E5" w:rsidR="00595B3B" w:rsidRPr="00AD0886" w:rsidRDefault="003273E3" w:rsidP="00AD0886">
      <w:pPr>
        <w:pStyle w:val="NoSpacing"/>
        <w:numPr>
          <w:ilvl w:val="0"/>
          <w:numId w:val="23"/>
        </w:numPr>
        <w:rPr>
          <w:rFonts w:eastAsiaTheme="minorHAnsi" w:cstheme="minorBidi"/>
          <w:sz w:val="24"/>
        </w:rPr>
      </w:pPr>
      <w:r>
        <w:rPr>
          <w:rFonts w:eastAsiaTheme="minorHAnsi" w:cstheme="minorBidi"/>
          <w:sz w:val="24"/>
        </w:rPr>
        <w:t>In the blank row</w:t>
      </w:r>
      <w:r w:rsidR="002B7DAE">
        <w:rPr>
          <w:rFonts w:eastAsiaTheme="minorHAnsi" w:cstheme="minorBidi"/>
          <w:sz w:val="24"/>
        </w:rPr>
        <w:t xml:space="preserve"> with the asterisk</w:t>
      </w:r>
      <w:r>
        <w:rPr>
          <w:rFonts w:eastAsiaTheme="minorHAnsi" w:cstheme="minorBidi"/>
          <w:sz w:val="24"/>
        </w:rPr>
        <w:t xml:space="preserve">, </w:t>
      </w:r>
      <w:r w:rsidR="002B7DAE">
        <w:rPr>
          <w:rFonts w:eastAsiaTheme="minorHAnsi" w:cstheme="minorBidi"/>
          <w:sz w:val="24"/>
        </w:rPr>
        <w:t xml:space="preserve">go back to the </w:t>
      </w:r>
      <w:r w:rsidR="002B7DAE" w:rsidRPr="00391A60">
        <w:rPr>
          <w:rFonts w:eastAsiaTheme="minorHAnsi" w:cstheme="minorBidi"/>
          <w:b/>
          <w:bCs/>
          <w:i/>
          <w:iCs/>
          <w:sz w:val="24"/>
          <w:u w:val="single"/>
        </w:rPr>
        <w:t xml:space="preserve">Let’s Get </w:t>
      </w:r>
      <w:proofErr w:type="gramStart"/>
      <w:r w:rsidR="002B7DAE" w:rsidRPr="00391A60">
        <w:rPr>
          <w:rFonts w:eastAsiaTheme="minorHAnsi" w:cstheme="minorBidi"/>
          <w:b/>
          <w:bCs/>
          <w:i/>
          <w:iCs/>
          <w:sz w:val="24"/>
          <w:u w:val="single"/>
        </w:rPr>
        <w:t>To</w:t>
      </w:r>
      <w:proofErr w:type="gramEnd"/>
      <w:r w:rsidR="002B7DAE" w:rsidRPr="00391A60">
        <w:rPr>
          <w:rFonts w:eastAsiaTheme="minorHAnsi" w:cstheme="minorBidi"/>
          <w:b/>
          <w:bCs/>
          <w:i/>
          <w:iCs/>
          <w:sz w:val="24"/>
          <w:u w:val="single"/>
        </w:rPr>
        <w:t xml:space="preserve"> Know Each Other Discussion Group</w:t>
      </w:r>
      <w:r w:rsidR="002B7DAE">
        <w:rPr>
          <w:rFonts w:eastAsiaTheme="minorHAnsi" w:cstheme="minorBidi"/>
          <w:sz w:val="24"/>
        </w:rPr>
        <w:t xml:space="preserve"> from Week 1 and fill out the information to get to </w:t>
      </w:r>
      <w:r w:rsidR="005A0174">
        <w:rPr>
          <w:rFonts w:eastAsiaTheme="minorHAnsi" w:cstheme="minorBidi"/>
          <w:sz w:val="24"/>
        </w:rPr>
        <w:t>the city that you chose to visit</w:t>
      </w:r>
      <w:r w:rsidR="002B7DAE">
        <w:rPr>
          <w:rFonts w:eastAsiaTheme="minorHAnsi" w:cstheme="minorBidi"/>
          <w:sz w:val="24"/>
        </w:rPr>
        <w:t xml:space="preserve">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8D275A" w14:paraId="5CBA3A89" w14:textId="77777777" w:rsidTr="008D275A">
        <w:tc>
          <w:tcPr>
            <w:tcW w:w="3237" w:type="dxa"/>
          </w:tcPr>
          <w:p w14:paraId="4FA4BBD5" w14:textId="7777F47F" w:rsidR="008D275A" w:rsidRDefault="008D275A" w:rsidP="00562601">
            <w:pPr>
              <w:spacing w:before="0"/>
            </w:pPr>
            <w:r>
              <w:t>Destination</w:t>
            </w:r>
          </w:p>
        </w:tc>
        <w:tc>
          <w:tcPr>
            <w:tcW w:w="3237" w:type="dxa"/>
          </w:tcPr>
          <w:p w14:paraId="23A4A643" w14:textId="77777777" w:rsidR="008D275A" w:rsidRDefault="008D275A" w:rsidP="00562601">
            <w:pPr>
              <w:spacing w:before="0"/>
            </w:pPr>
            <w:r>
              <w:t>Departing Flight Numbers</w:t>
            </w:r>
          </w:p>
          <w:p w14:paraId="7DC6C3BA" w14:textId="7635EDA3" w:rsidR="008D275A" w:rsidRDefault="008D275A" w:rsidP="00562601">
            <w:pPr>
              <w:spacing w:before="0"/>
            </w:pPr>
            <w:r>
              <w:t>(Example: AA1234, AA357)</w:t>
            </w:r>
          </w:p>
        </w:tc>
        <w:tc>
          <w:tcPr>
            <w:tcW w:w="3238" w:type="dxa"/>
          </w:tcPr>
          <w:p w14:paraId="4D4F9F3F" w14:textId="2730E663" w:rsidR="008D275A" w:rsidRDefault="008D275A" w:rsidP="00562601">
            <w:pPr>
              <w:spacing w:before="0"/>
            </w:pPr>
            <w:r>
              <w:t>Distance (Round to Nearest Mile)</w:t>
            </w:r>
          </w:p>
        </w:tc>
        <w:tc>
          <w:tcPr>
            <w:tcW w:w="3238" w:type="dxa"/>
          </w:tcPr>
          <w:p w14:paraId="029D044A" w14:textId="33C0DE84" w:rsidR="008D275A" w:rsidRDefault="008D275A" w:rsidP="00562601">
            <w:pPr>
              <w:spacing w:before="0"/>
            </w:pPr>
            <w:r>
              <w:t>Amount of Roundtrip Ticket (Round to nearest dollar)</w:t>
            </w:r>
          </w:p>
        </w:tc>
      </w:tr>
      <w:tr w:rsidR="008D275A" w14:paraId="308963F6" w14:textId="77777777" w:rsidTr="008D275A">
        <w:tc>
          <w:tcPr>
            <w:tcW w:w="3237" w:type="dxa"/>
          </w:tcPr>
          <w:p w14:paraId="6F6487B0" w14:textId="2B50234C" w:rsidR="008D275A" w:rsidRDefault="008D275A" w:rsidP="00562601">
            <w:pPr>
              <w:spacing w:before="0"/>
            </w:pPr>
            <w:r>
              <w:t>Miami</w:t>
            </w:r>
          </w:p>
        </w:tc>
        <w:tc>
          <w:tcPr>
            <w:tcW w:w="3237" w:type="dxa"/>
          </w:tcPr>
          <w:p w14:paraId="39423BD0" w14:textId="77777777" w:rsidR="008D275A" w:rsidRDefault="008D275A" w:rsidP="00562601">
            <w:pPr>
              <w:spacing w:before="0"/>
            </w:pPr>
          </w:p>
          <w:p w14:paraId="7EB66DAF" w14:textId="0DEC31E1" w:rsidR="00391A60" w:rsidRDefault="00391A60" w:rsidP="00562601">
            <w:pPr>
              <w:spacing w:before="0"/>
            </w:pPr>
          </w:p>
        </w:tc>
        <w:tc>
          <w:tcPr>
            <w:tcW w:w="3238" w:type="dxa"/>
          </w:tcPr>
          <w:p w14:paraId="379AD16E" w14:textId="77777777" w:rsidR="008D275A" w:rsidRDefault="008D275A" w:rsidP="00562601">
            <w:pPr>
              <w:spacing w:before="0"/>
            </w:pPr>
          </w:p>
        </w:tc>
        <w:tc>
          <w:tcPr>
            <w:tcW w:w="3238" w:type="dxa"/>
          </w:tcPr>
          <w:p w14:paraId="4961305E" w14:textId="77777777" w:rsidR="008D275A" w:rsidRDefault="008D275A" w:rsidP="00562601">
            <w:pPr>
              <w:spacing w:before="0"/>
            </w:pPr>
          </w:p>
        </w:tc>
      </w:tr>
      <w:tr w:rsidR="008D275A" w14:paraId="27297845" w14:textId="77777777" w:rsidTr="008D275A">
        <w:tc>
          <w:tcPr>
            <w:tcW w:w="3237" w:type="dxa"/>
          </w:tcPr>
          <w:p w14:paraId="21CC97BB" w14:textId="12330B2C" w:rsidR="008D275A" w:rsidRDefault="008D275A" w:rsidP="00562601">
            <w:pPr>
              <w:spacing w:before="0"/>
            </w:pPr>
            <w:r>
              <w:t>San Diego</w:t>
            </w:r>
          </w:p>
        </w:tc>
        <w:tc>
          <w:tcPr>
            <w:tcW w:w="3237" w:type="dxa"/>
          </w:tcPr>
          <w:p w14:paraId="5F9025CF" w14:textId="77777777" w:rsidR="008D275A" w:rsidRDefault="008D275A" w:rsidP="00562601">
            <w:pPr>
              <w:spacing w:before="0"/>
            </w:pPr>
          </w:p>
          <w:p w14:paraId="40E59FB9" w14:textId="3CFD6172" w:rsidR="00391A60" w:rsidRDefault="00391A60" w:rsidP="00562601">
            <w:pPr>
              <w:spacing w:before="0"/>
            </w:pPr>
          </w:p>
        </w:tc>
        <w:tc>
          <w:tcPr>
            <w:tcW w:w="3238" w:type="dxa"/>
          </w:tcPr>
          <w:p w14:paraId="442D5E4A" w14:textId="77777777" w:rsidR="008D275A" w:rsidRDefault="008D275A" w:rsidP="00562601">
            <w:pPr>
              <w:spacing w:before="0"/>
            </w:pPr>
          </w:p>
        </w:tc>
        <w:tc>
          <w:tcPr>
            <w:tcW w:w="3238" w:type="dxa"/>
          </w:tcPr>
          <w:p w14:paraId="1B870DCF" w14:textId="77777777" w:rsidR="008D275A" w:rsidRDefault="008D275A" w:rsidP="00562601">
            <w:pPr>
              <w:spacing w:before="0"/>
            </w:pPr>
          </w:p>
        </w:tc>
      </w:tr>
      <w:tr w:rsidR="008D275A" w14:paraId="1038A7D3" w14:textId="77777777" w:rsidTr="008D275A">
        <w:tc>
          <w:tcPr>
            <w:tcW w:w="3237" w:type="dxa"/>
          </w:tcPr>
          <w:p w14:paraId="7CF7C023" w14:textId="07DB326E" w:rsidR="008D275A" w:rsidRDefault="008D275A" w:rsidP="008D275A">
            <w:pPr>
              <w:spacing w:before="0"/>
            </w:pPr>
            <w:r>
              <w:t>New York City</w:t>
            </w:r>
          </w:p>
        </w:tc>
        <w:tc>
          <w:tcPr>
            <w:tcW w:w="3237" w:type="dxa"/>
          </w:tcPr>
          <w:p w14:paraId="0C8AB651" w14:textId="77777777" w:rsidR="008D275A" w:rsidRDefault="008D275A" w:rsidP="008D275A">
            <w:pPr>
              <w:spacing w:before="0"/>
            </w:pPr>
          </w:p>
          <w:p w14:paraId="4792ED16" w14:textId="38075668" w:rsidR="00391A60" w:rsidRDefault="00391A60" w:rsidP="008D275A">
            <w:pPr>
              <w:spacing w:before="0"/>
            </w:pPr>
          </w:p>
        </w:tc>
        <w:tc>
          <w:tcPr>
            <w:tcW w:w="3238" w:type="dxa"/>
          </w:tcPr>
          <w:p w14:paraId="6A9E2DE5" w14:textId="77777777" w:rsidR="008D275A" w:rsidRDefault="008D275A" w:rsidP="008D275A">
            <w:pPr>
              <w:spacing w:before="0"/>
            </w:pPr>
          </w:p>
        </w:tc>
        <w:tc>
          <w:tcPr>
            <w:tcW w:w="3238" w:type="dxa"/>
          </w:tcPr>
          <w:p w14:paraId="5153A047" w14:textId="77777777" w:rsidR="008D275A" w:rsidRDefault="008D275A" w:rsidP="008D275A">
            <w:pPr>
              <w:spacing w:before="0"/>
            </w:pPr>
          </w:p>
        </w:tc>
      </w:tr>
      <w:tr w:rsidR="008D275A" w14:paraId="31F86742" w14:textId="77777777" w:rsidTr="008D275A">
        <w:tc>
          <w:tcPr>
            <w:tcW w:w="3237" w:type="dxa"/>
          </w:tcPr>
          <w:p w14:paraId="688B0FEF" w14:textId="7F2A6BA4" w:rsidR="008D275A" w:rsidRDefault="008D275A" w:rsidP="008D275A">
            <w:pPr>
              <w:spacing w:before="0"/>
            </w:pPr>
            <w:r>
              <w:t>Chicago</w:t>
            </w:r>
          </w:p>
        </w:tc>
        <w:tc>
          <w:tcPr>
            <w:tcW w:w="3237" w:type="dxa"/>
          </w:tcPr>
          <w:p w14:paraId="2D6E3D08" w14:textId="77777777" w:rsidR="008D275A" w:rsidRDefault="008D275A" w:rsidP="008D275A">
            <w:pPr>
              <w:spacing w:before="0"/>
            </w:pPr>
          </w:p>
          <w:p w14:paraId="39EF2C33" w14:textId="4080EF6F" w:rsidR="00391A60" w:rsidRDefault="00391A60" w:rsidP="008D275A">
            <w:pPr>
              <w:spacing w:before="0"/>
            </w:pPr>
          </w:p>
        </w:tc>
        <w:tc>
          <w:tcPr>
            <w:tcW w:w="3238" w:type="dxa"/>
          </w:tcPr>
          <w:p w14:paraId="277F7B58" w14:textId="77777777" w:rsidR="008D275A" w:rsidRDefault="008D275A" w:rsidP="008D275A">
            <w:pPr>
              <w:spacing w:before="0"/>
            </w:pPr>
          </w:p>
        </w:tc>
        <w:tc>
          <w:tcPr>
            <w:tcW w:w="3238" w:type="dxa"/>
          </w:tcPr>
          <w:p w14:paraId="60AB9823" w14:textId="77777777" w:rsidR="008D275A" w:rsidRDefault="008D275A" w:rsidP="008D275A">
            <w:pPr>
              <w:spacing w:before="0"/>
            </w:pPr>
          </w:p>
        </w:tc>
      </w:tr>
      <w:tr w:rsidR="008D275A" w14:paraId="7AF4011D" w14:textId="77777777" w:rsidTr="008D275A">
        <w:tc>
          <w:tcPr>
            <w:tcW w:w="3237" w:type="dxa"/>
          </w:tcPr>
          <w:p w14:paraId="219E2213" w14:textId="19706FF0" w:rsidR="008D275A" w:rsidRDefault="008D275A" w:rsidP="008D275A">
            <w:pPr>
              <w:spacing w:before="0"/>
            </w:pPr>
            <w:r>
              <w:t>Seattle</w:t>
            </w:r>
          </w:p>
        </w:tc>
        <w:tc>
          <w:tcPr>
            <w:tcW w:w="3237" w:type="dxa"/>
          </w:tcPr>
          <w:p w14:paraId="15A89D50" w14:textId="77777777" w:rsidR="008D275A" w:rsidRDefault="008D275A" w:rsidP="008D275A">
            <w:pPr>
              <w:spacing w:before="0"/>
            </w:pPr>
          </w:p>
          <w:p w14:paraId="4A8DF73D" w14:textId="79282F39" w:rsidR="00391A60" w:rsidRDefault="00391A60" w:rsidP="008D275A">
            <w:pPr>
              <w:spacing w:before="0"/>
            </w:pPr>
          </w:p>
        </w:tc>
        <w:tc>
          <w:tcPr>
            <w:tcW w:w="3238" w:type="dxa"/>
          </w:tcPr>
          <w:p w14:paraId="4352ABD0" w14:textId="77777777" w:rsidR="008D275A" w:rsidRDefault="008D275A" w:rsidP="008D275A">
            <w:pPr>
              <w:spacing w:before="0"/>
            </w:pPr>
          </w:p>
        </w:tc>
        <w:tc>
          <w:tcPr>
            <w:tcW w:w="3238" w:type="dxa"/>
          </w:tcPr>
          <w:p w14:paraId="55961D6F" w14:textId="77777777" w:rsidR="008D275A" w:rsidRDefault="008D275A" w:rsidP="008D275A">
            <w:pPr>
              <w:spacing w:before="0"/>
            </w:pPr>
          </w:p>
        </w:tc>
      </w:tr>
      <w:tr w:rsidR="008D275A" w14:paraId="3A52C1B4" w14:textId="77777777" w:rsidTr="008D275A">
        <w:tc>
          <w:tcPr>
            <w:tcW w:w="3237" w:type="dxa"/>
          </w:tcPr>
          <w:p w14:paraId="7DDBB4E9" w14:textId="0982F952" w:rsidR="008D275A" w:rsidRDefault="008D275A" w:rsidP="008D275A">
            <w:pPr>
              <w:spacing w:before="0"/>
            </w:pPr>
            <w:r>
              <w:t>Salt Lake City</w:t>
            </w:r>
          </w:p>
        </w:tc>
        <w:tc>
          <w:tcPr>
            <w:tcW w:w="3237" w:type="dxa"/>
          </w:tcPr>
          <w:p w14:paraId="3F741E90" w14:textId="77777777" w:rsidR="008D275A" w:rsidRDefault="008D275A" w:rsidP="008D275A">
            <w:pPr>
              <w:spacing w:before="0"/>
            </w:pPr>
          </w:p>
          <w:p w14:paraId="70B846C0" w14:textId="00A7C66E" w:rsidR="00391A60" w:rsidRDefault="00391A60" w:rsidP="008D275A">
            <w:pPr>
              <w:spacing w:before="0"/>
            </w:pPr>
          </w:p>
        </w:tc>
        <w:tc>
          <w:tcPr>
            <w:tcW w:w="3238" w:type="dxa"/>
          </w:tcPr>
          <w:p w14:paraId="687F3A8B" w14:textId="77777777" w:rsidR="008D275A" w:rsidRDefault="008D275A" w:rsidP="008D275A">
            <w:pPr>
              <w:spacing w:before="0"/>
            </w:pPr>
          </w:p>
        </w:tc>
        <w:tc>
          <w:tcPr>
            <w:tcW w:w="3238" w:type="dxa"/>
          </w:tcPr>
          <w:p w14:paraId="73F5DE01" w14:textId="77777777" w:rsidR="008D275A" w:rsidRDefault="008D275A" w:rsidP="008D275A">
            <w:pPr>
              <w:spacing w:before="0"/>
            </w:pPr>
          </w:p>
        </w:tc>
      </w:tr>
      <w:tr w:rsidR="008D275A" w14:paraId="11219C8D" w14:textId="77777777" w:rsidTr="008D275A">
        <w:tc>
          <w:tcPr>
            <w:tcW w:w="3237" w:type="dxa"/>
          </w:tcPr>
          <w:p w14:paraId="13DDDB41" w14:textId="00A37BEF" w:rsidR="008D275A" w:rsidRDefault="008D275A" w:rsidP="008D275A">
            <w:pPr>
              <w:spacing w:before="0"/>
            </w:pPr>
            <w:r>
              <w:t>Boston</w:t>
            </w:r>
          </w:p>
        </w:tc>
        <w:tc>
          <w:tcPr>
            <w:tcW w:w="3237" w:type="dxa"/>
          </w:tcPr>
          <w:p w14:paraId="7E6B99A2" w14:textId="77777777" w:rsidR="008D275A" w:rsidRDefault="008D275A" w:rsidP="008D275A">
            <w:pPr>
              <w:spacing w:before="0"/>
            </w:pPr>
          </w:p>
          <w:p w14:paraId="4130FD51" w14:textId="64C5416B" w:rsidR="00391A60" w:rsidRDefault="00391A60" w:rsidP="008D275A">
            <w:pPr>
              <w:spacing w:before="0"/>
            </w:pPr>
          </w:p>
        </w:tc>
        <w:tc>
          <w:tcPr>
            <w:tcW w:w="3238" w:type="dxa"/>
          </w:tcPr>
          <w:p w14:paraId="0F72E8D1" w14:textId="77777777" w:rsidR="008D275A" w:rsidRDefault="008D275A" w:rsidP="008D275A">
            <w:pPr>
              <w:spacing w:before="0"/>
            </w:pPr>
          </w:p>
        </w:tc>
        <w:tc>
          <w:tcPr>
            <w:tcW w:w="3238" w:type="dxa"/>
          </w:tcPr>
          <w:p w14:paraId="465A4BFA" w14:textId="77777777" w:rsidR="008D275A" w:rsidRDefault="008D275A" w:rsidP="008D275A">
            <w:pPr>
              <w:spacing w:before="0"/>
            </w:pPr>
          </w:p>
        </w:tc>
      </w:tr>
      <w:tr w:rsidR="008D275A" w14:paraId="266856B3" w14:textId="77777777" w:rsidTr="008D275A">
        <w:tc>
          <w:tcPr>
            <w:tcW w:w="3237" w:type="dxa"/>
          </w:tcPr>
          <w:p w14:paraId="247CCB37" w14:textId="1AD63BB2" w:rsidR="008D275A" w:rsidRDefault="008D275A" w:rsidP="008D275A">
            <w:pPr>
              <w:spacing w:before="0"/>
            </w:pPr>
            <w:r>
              <w:t>Honolulu</w:t>
            </w:r>
          </w:p>
        </w:tc>
        <w:tc>
          <w:tcPr>
            <w:tcW w:w="3237" w:type="dxa"/>
          </w:tcPr>
          <w:p w14:paraId="577A4EF1" w14:textId="77777777" w:rsidR="008D275A" w:rsidRDefault="008D275A" w:rsidP="008D275A">
            <w:pPr>
              <w:spacing w:before="0"/>
            </w:pPr>
          </w:p>
          <w:p w14:paraId="628CB0C1" w14:textId="00F1CE0C" w:rsidR="00391A60" w:rsidRDefault="00391A60" w:rsidP="008D275A">
            <w:pPr>
              <w:spacing w:before="0"/>
            </w:pPr>
          </w:p>
        </w:tc>
        <w:tc>
          <w:tcPr>
            <w:tcW w:w="3238" w:type="dxa"/>
          </w:tcPr>
          <w:p w14:paraId="4A65C9A8" w14:textId="77777777" w:rsidR="008D275A" w:rsidRDefault="008D275A" w:rsidP="008D275A">
            <w:pPr>
              <w:spacing w:before="0"/>
            </w:pPr>
          </w:p>
        </w:tc>
        <w:tc>
          <w:tcPr>
            <w:tcW w:w="3238" w:type="dxa"/>
          </w:tcPr>
          <w:p w14:paraId="3DF6214D" w14:textId="77777777" w:rsidR="008D275A" w:rsidRDefault="008D275A" w:rsidP="008D275A">
            <w:pPr>
              <w:spacing w:before="0"/>
            </w:pPr>
          </w:p>
        </w:tc>
      </w:tr>
      <w:tr w:rsidR="008D275A" w14:paraId="1B570E8F" w14:textId="77777777" w:rsidTr="008D275A">
        <w:tc>
          <w:tcPr>
            <w:tcW w:w="3237" w:type="dxa"/>
          </w:tcPr>
          <w:p w14:paraId="02890D34" w14:textId="27BCD42A" w:rsidR="008D275A" w:rsidRDefault="008D275A" w:rsidP="008D275A">
            <w:pPr>
              <w:spacing w:before="0"/>
            </w:pPr>
            <w:r>
              <w:t>Denver</w:t>
            </w:r>
          </w:p>
        </w:tc>
        <w:tc>
          <w:tcPr>
            <w:tcW w:w="3237" w:type="dxa"/>
          </w:tcPr>
          <w:p w14:paraId="6D9CED6B" w14:textId="77777777" w:rsidR="008D275A" w:rsidRDefault="008D275A" w:rsidP="008D275A">
            <w:pPr>
              <w:spacing w:before="0"/>
            </w:pPr>
          </w:p>
          <w:p w14:paraId="5ECC27C8" w14:textId="0A335051" w:rsidR="00391A60" w:rsidRDefault="00391A60" w:rsidP="008D275A">
            <w:pPr>
              <w:spacing w:before="0"/>
            </w:pPr>
          </w:p>
        </w:tc>
        <w:tc>
          <w:tcPr>
            <w:tcW w:w="3238" w:type="dxa"/>
          </w:tcPr>
          <w:p w14:paraId="591EFDB9" w14:textId="77777777" w:rsidR="008D275A" w:rsidRDefault="008D275A" w:rsidP="008D275A">
            <w:pPr>
              <w:spacing w:before="0"/>
            </w:pPr>
          </w:p>
        </w:tc>
        <w:tc>
          <w:tcPr>
            <w:tcW w:w="3238" w:type="dxa"/>
          </w:tcPr>
          <w:p w14:paraId="14F8796D" w14:textId="77777777" w:rsidR="008D275A" w:rsidRDefault="008D275A" w:rsidP="008D275A">
            <w:pPr>
              <w:spacing w:before="0"/>
            </w:pPr>
          </w:p>
        </w:tc>
      </w:tr>
      <w:tr w:rsidR="008D275A" w14:paraId="2E800492" w14:textId="77777777" w:rsidTr="008D275A">
        <w:tc>
          <w:tcPr>
            <w:tcW w:w="3237" w:type="dxa"/>
          </w:tcPr>
          <w:p w14:paraId="398D09E7" w14:textId="12240C97" w:rsidR="008D275A" w:rsidRDefault="008D275A" w:rsidP="008D275A">
            <w:pPr>
              <w:spacing w:before="0"/>
            </w:pPr>
            <w:r>
              <w:t>*</w:t>
            </w:r>
          </w:p>
        </w:tc>
        <w:tc>
          <w:tcPr>
            <w:tcW w:w="3237" w:type="dxa"/>
          </w:tcPr>
          <w:p w14:paraId="7FC55FCE" w14:textId="77777777" w:rsidR="008D275A" w:rsidRDefault="008D275A" w:rsidP="008D275A">
            <w:pPr>
              <w:spacing w:before="0"/>
            </w:pPr>
          </w:p>
          <w:p w14:paraId="72C1BA48" w14:textId="384D1257" w:rsidR="00391A60" w:rsidRDefault="00391A60" w:rsidP="008D275A">
            <w:pPr>
              <w:spacing w:before="0"/>
            </w:pPr>
          </w:p>
        </w:tc>
        <w:tc>
          <w:tcPr>
            <w:tcW w:w="3238" w:type="dxa"/>
          </w:tcPr>
          <w:p w14:paraId="0D14546B" w14:textId="77777777" w:rsidR="008D275A" w:rsidRDefault="008D275A" w:rsidP="008D275A">
            <w:pPr>
              <w:spacing w:before="0"/>
            </w:pPr>
          </w:p>
        </w:tc>
        <w:tc>
          <w:tcPr>
            <w:tcW w:w="3238" w:type="dxa"/>
          </w:tcPr>
          <w:p w14:paraId="5FF754E0" w14:textId="77777777" w:rsidR="008D275A" w:rsidRDefault="008D275A" w:rsidP="008D275A">
            <w:pPr>
              <w:spacing w:before="0"/>
            </w:pPr>
          </w:p>
        </w:tc>
      </w:tr>
    </w:tbl>
    <w:p w14:paraId="48F35845" w14:textId="77777777" w:rsidR="00C85E18" w:rsidRDefault="00C85E18" w:rsidP="00562601">
      <w:pPr>
        <w:spacing w:before="0"/>
      </w:pPr>
    </w:p>
    <w:p w14:paraId="32AAA9FE" w14:textId="77777777" w:rsidR="00284561" w:rsidRDefault="00284561" w:rsidP="00562601">
      <w:pPr>
        <w:spacing w:before="0"/>
      </w:pPr>
    </w:p>
    <w:p w14:paraId="4A557E50" w14:textId="6D87090D" w:rsidR="00284561" w:rsidRDefault="00284561" w:rsidP="00284561">
      <w:pPr>
        <w:pStyle w:val="NoSpacing"/>
        <w:rPr>
          <w:rFonts w:eastAsiaTheme="minorHAnsi" w:cstheme="minorBidi"/>
          <w:sz w:val="24"/>
        </w:rPr>
      </w:pPr>
      <w:r>
        <w:rPr>
          <w:rFonts w:eastAsiaTheme="minorHAnsi" w:cstheme="minorBidi"/>
          <w:sz w:val="24"/>
        </w:rPr>
        <w:t>List the web site</w:t>
      </w:r>
      <w:r w:rsidR="003273E3">
        <w:rPr>
          <w:rFonts w:eastAsiaTheme="minorHAnsi" w:cstheme="minorBidi"/>
          <w:sz w:val="24"/>
        </w:rPr>
        <w:t>(s)</w:t>
      </w:r>
      <w:r>
        <w:rPr>
          <w:rFonts w:eastAsiaTheme="minorHAnsi" w:cstheme="minorBidi"/>
          <w:sz w:val="24"/>
        </w:rPr>
        <w:t xml:space="preserve"> that you used for your search:  </w:t>
      </w:r>
    </w:p>
    <w:p w14:paraId="4CDB9D5A" w14:textId="77777777" w:rsidR="00284561" w:rsidRDefault="00284561" w:rsidP="00284561">
      <w:pPr>
        <w:pStyle w:val="NoSpacing"/>
        <w:ind w:left="360"/>
        <w:rPr>
          <w:rFonts w:eastAsiaTheme="minorHAnsi" w:cstheme="minorBidi"/>
          <w:sz w:val="24"/>
        </w:rPr>
      </w:pPr>
    </w:p>
    <w:p w14:paraId="583E5E28" w14:textId="77777777" w:rsidR="00284561" w:rsidRDefault="00284561" w:rsidP="00284561">
      <w:pPr>
        <w:pStyle w:val="NoSpacing"/>
        <w:rPr>
          <w:rFonts w:eastAsiaTheme="minorHAnsi" w:cstheme="minorBidi"/>
          <w:sz w:val="24"/>
        </w:rPr>
        <w:sectPr w:rsidR="00284561" w:rsidSect="00261C01">
          <w:pgSz w:w="15840" w:h="12240" w:orient="landscape" w:code="1"/>
          <w:pgMar w:top="1440" w:right="1440" w:bottom="1008" w:left="1440" w:header="720" w:footer="432" w:gutter="0"/>
          <w:cols w:space="720"/>
          <w:docGrid w:linePitch="381"/>
        </w:sectPr>
      </w:pPr>
    </w:p>
    <w:p w14:paraId="20305AD1" w14:textId="455BCAFC" w:rsidR="00284561" w:rsidRDefault="00284561" w:rsidP="00284561">
      <w:pPr>
        <w:pStyle w:val="NoSpacing"/>
        <w:rPr>
          <w:rFonts w:eastAsiaTheme="minorHAnsi" w:cstheme="minorBidi"/>
          <w:sz w:val="24"/>
        </w:rPr>
      </w:pPr>
      <w:r>
        <w:rPr>
          <w:rFonts w:eastAsiaTheme="minorHAnsi" w:cstheme="minorBidi"/>
          <w:sz w:val="24"/>
        </w:rPr>
        <w:t xml:space="preserve">Airfares: </w:t>
      </w:r>
      <w:r>
        <w:rPr>
          <w:rFonts w:eastAsiaTheme="minorHAnsi" w:cstheme="minorBidi"/>
          <w:sz w:val="24"/>
        </w:rPr>
        <w:tab/>
        <w:t xml:space="preserve"> </w:t>
      </w:r>
      <w:r>
        <w:rPr>
          <w:rFonts w:eastAsiaTheme="minorHAnsi" w:cstheme="minorBidi"/>
          <w:sz w:val="24"/>
        </w:rPr>
        <w:tab/>
        <w:t>__________</w:t>
      </w:r>
      <w:r w:rsidR="003273E3">
        <w:rPr>
          <w:rFonts w:eastAsiaTheme="minorHAnsi" w:cstheme="minorBidi"/>
          <w:sz w:val="24"/>
        </w:rPr>
        <w:t>_____________________________</w:t>
      </w:r>
      <w:r>
        <w:rPr>
          <w:rFonts w:eastAsiaTheme="minorHAnsi" w:cstheme="minorBidi"/>
          <w:sz w:val="24"/>
        </w:rPr>
        <w:t>_____________________</w:t>
      </w:r>
    </w:p>
    <w:p w14:paraId="195D9E9E" w14:textId="0AB78494" w:rsidR="00CD4CB6" w:rsidRDefault="00284561" w:rsidP="00284561">
      <w:pPr>
        <w:spacing w:before="0"/>
      </w:pPr>
      <w:r>
        <w:t>Distances:</w:t>
      </w:r>
      <w:r>
        <w:tab/>
      </w:r>
      <w:r>
        <w:tab/>
        <w:t>______________</w:t>
      </w:r>
      <w:r w:rsidR="003273E3">
        <w:t>_____________________________</w:t>
      </w:r>
      <w:r>
        <w:t>_________________</w:t>
      </w:r>
    </w:p>
    <w:p w14:paraId="47BDF1B1" w14:textId="5CEE014B" w:rsidR="00CD4CB6" w:rsidRDefault="00CD4CB6" w:rsidP="00562601">
      <w:pPr>
        <w:spacing w:before="0"/>
      </w:pPr>
    </w:p>
    <w:p w14:paraId="31B48CF6" w14:textId="1CAD95D0" w:rsidR="00CD4CB6" w:rsidRDefault="00CD4CB6" w:rsidP="00562601">
      <w:pPr>
        <w:spacing w:before="0"/>
      </w:pPr>
    </w:p>
    <w:p w14:paraId="4A591FBC" w14:textId="77777777" w:rsidR="00C85E18" w:rsidRDefault="00C85E18" w:rsidP="00562601">
      <w:pPr>
        <w:spacing w:before="0"/>
      </w:pPr>
    </w:p>
    <w:p w14:paraId="6DC5D166" w14:textId="59D4C52C" w:rsidR="00595B3B" w:rsidRDefault="00D90B8F" w:rsidP="003273E3">
      <w:pPr>
        <w:pStyle w:val="ListParagraph"/>
        <w:numPr>
          <w:ilvl w:val="0"/>
          <w:numId w:val="25"/>
        </w:numPr>
        <w:spacing w:before="0"/>
      </w:pPr>
      <w:r>
        <w:t>In the space below, make a scatter plot of the distance versus cost.  Use the distance as the independent variable on the horizontal axis</w:t>
      </w:r>
      <w:r w:rsidR="00B5546E">
        <w:t xml:space="preserve"> and amount as the dependent variable on the vertical axis</w:t>
      </w:r>
      <w:r>
        <w:t>.  Make appropriate scales for the axes.</w:t>
      </w:r>
      <w:r w:rsidR="003273E3">
        <w:t xml:space="preserve">  Example, if it was 997 miles to Miami from your departing city and the roundtrip flight cost $267.  You would plot the point (</w:t>
      </w:r>
      <w:r w:rsidR="00981EE7">
        <w:t>997, 267).  Label each axis.</w:t>
      </w:r>
    </w:p>
    <w:p w14:paraId="4125EB94" w14:textId="3C961742" w:rsidR="00CD4CB6" w:rsidRDefault="00CD4CB6" w:rsidP="00CD4CB6">
      <w:pPr>
        <w:spacing w:before="0"/>
      </w:pPr>
    </w:p>
    <w:p w14:paraId="23F18BDF" w14:textId="341FAF7E" w:rsidR="00CD4CB6" w:rsidRDefault="00CD4CB6" w:rsidP="00CD4CB6">
      <w:pPr>
        <w:spacing w:before="0"/>
      </w:pPr>
    </w:p>
    <w:p w14:paraId="700EBBD4" w14:textId="037F7717" w:rsidR="00CD4CB6" w:rsidRDefault="00C85E18" w:rsidP="00C85E18">
      <w:pPr>
        <w:spacing w:before="0"/>
        <w:jc w:val="center"/>
      </w:pPr>
      <w:r>
        <w:rPr>
          <w:noProof/>
        </w:rPr>
        <w:drawing>
          <wp:inline distT="0" distB="0" distL="0" distR="0" wp14:anchorId="4C086075" wp14:editId="1FB71101">
            <wp:extent cx="6019800" cy="4197715"/>
            <wp:effectExtent l="0" t="0" r="0" b="0"/>
            <wp:docPr id="3" name="Picture 3" descr="C:\Users\Owner\AppData\Local\Microsoft\Windows\INetCache\Content.MSO\8C595F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AppData\Local\Microsoft\Windows\INetCache\Content.MSO\8C595FC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39" cy="421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4A04" w14:textId="60DDB35B" w:rsidR="00D90B8F" w:rsidRDefault="00D90B8F" w:rsidP="00D90B8F">
      <w:pPr>
        <w:spacing w:before="0"/>
      </w:pPr>
    </w:p>
    <w:p w14:paraId="7CB1075E" w14:textId="2E749E0E" w:rsidR="00D90B8F" w:rsidRDefault="00D90B8F" w:rsidP="00D90B8F">
      <w:pPr>
        <w:spacing w:before="0"/>
      </w:pPr>
    </w:p>
    <w:p w14:paraId="4AE05122" w14:textId="51F9579F" w:rsidR="00D90B8F" w:rsidRDefault="00D90B8F" w:rsidP="00D90B8F">
      <w:pPr>
        <w:spacing w:before="0"/>
      </w:pPr>
    </w:p>
    <w:p w14:paraId="65A35D47" w14:textId="77777777" w:rsidR="00391A60" w:rsidRDefault="00391A60" w:rsidP="00D90B8F">
      <w:pPr>
        <w:spacing w:before="0"/>
      </w:pPr>
    </w:p>
    <w:p w14:paraId="413B51D0" w14:textId="1BBE660A" w:rsidR="00CD4CB6" w:rsidRDefault="00CD4CB6" w:rsidP="00D90B8F">
      <w:pPr>
        <w:spacing w:before="0"/>
      </w:pPr>
    </w:p>
    <w:p w14:paraId="584E9DC1" w14:textId="7D4AC7B3" w:rsidR="00D90B8F" w:rsidRPr="008F7AED" w:rsidRDefault="00C85E18" w:rsidP="003273E3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before="0" w:line="240" w:lineRule="auto"/>
      </w:pPr>
      <w:r w:rsidRPr="008F7AED">
        <w:t>Look at the scatterplot above to answer the following: How is the cost of the trip associated with the distance of the trip?</w:t>
      </w:r>
    </w:p>
    <w:p w14:paraId="5A5681D1" w14:textId="40681C53" w:rsidR="008F7AED" w:rsidRPr="008F7AED" w:rsidRDefault="008F7AED" w:rsidP="008F7AED">
      <w:pPr>
        <w:autoSpaceDE w:val="0"/>
        <w:autoSpaceDN w:val="0"/>
        <w:adjustRightInd w:val="0"/>
        <w:spacing w:before="0" w:line="240" w:lineRule="auto"/>
      </w:pPr>
    </w:p>
    <w:p w14:paraId="751375C3" w14:textId="0699C356" w:rsidR="008F7AED" w:rsidRPr="008F7AED" w:rsidRDefault="008F7AED" w:rsidP="008F7AED">
      <w:pPr>
        <w:autoSpaceDE w:val="0"/>
        <w:autoSpaceDN w:val="0"/>
        <w:adjustRightInd w:val="0"/>
        <w:spacing w:before="0" w:line="240" w:lineRule="auto"/>
      </w:pPr>
    </w:p>
    <w:p w14:paraId="53E779B5" w14:textId="7234E8D2" w:rsidR="008F7AED" w:rsidRPr="008F7AED" w:rsidRDefault="008F7AED" w:rsidP="008F7AED">
      <w:pPr>
        <w:autoSpaceDE w:val="0"/>
        <w:autoSpaceDN w:val="0"/>
        <w:adjustRightInd w:val="0"/>
        <w:spacing w:before="0" w:line="240" w:lineRule="auto"/>
      </w:pPr>
    </w:p>
    <w:p w14:paraId="72D4B8D9" w14:textId="65C440B6" w:rsidR="008F7AED" w:rsidRPr="008F7AED" w:rsidRDefault="008F7AED" w:rsidP="008F7AED">
      <w:pPr>
        <w:autoSpaceDE w:val="0"/>
        <w:autoSpaceDN w:val="0"/>
        <w:adjustRightInd w:val="0"/>
        <w:spacing w:before="0" w:line="240" w:lineRule="auto"/>
      </w:pPr>
    </w:p>
    <w:p w14:paraId="34F364E7" w14:textId="7872C323" w:rsidR="008F7AED" w:rsidRPr="008F7AED" w:rsidRDefault="008F7AED" w:rsidP="008F7AED">
      <w:pPr>
        <w:autoSpaceDE w:val="0"/>
        <w:autoSpaceDN w:val="0"/>
        <w:adjustRightInd w:val="0"/>
        <w:spacing w:before="0" w:line="240" w:lineRule="auto"/>
      </w:pPr>
    </w:p>
    <w:p w14:paraId="65B51205" w14:textId="6E8130D7" w:rsidR="008F7AED" w:rsidRPr="008F7AED" w:rsidRDefault="008F7AED" w:rsidP="008F7AED">
      <w:pPr>
        <w:autoSpaceDE w:val="0"/>
        <w:autoSpaceDN w:val="0"/>
        <w:adjustRightInd w:val="0"/>
        <w:spacing w:before="0" w:line="240" w:lineRule="auto"/>
      </w:pPr>
    </w:p>
    <w:p w14:paraId="6D3B9EF0" w14:textId="2E1FE091" w:rsidR="008F7AED" w:rsidRDefault="008F7AED" w:rsidP="008F7AED">
      <w:pPr>
        <w:autoSpaceDE w:val="0"/>
        <w:autoSpaceDN w:val="0"/>
        <w:adjustRightInd w:val="0"/>
        <w:spacing w:before="0" w:line="240" w:lineRule="auto"/>
      </w:pPr>
    </w:p>
    <w:p w14:paraId="17F6F3EB" w14:textId="77F83EA8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0988AD65" w14:textId="5B70A0A1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0ACF2F63" w14:textId="495995D9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0CD6781B" w14:textId="1ACA6839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620CFFF6" w14:textId="27C4757B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36DBC5DA" w14:textId="284211B1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09AD7072" w14:textId="5DBF8148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16CF8605" w14:textId="32551FA5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06ABCEC4" w14:textId="0827F62B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001B959C" w14:textId="3D4727D0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6DCF1B7F" w14:textId="3D5EC38F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7781187E" w14:textId="2E9587EB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398C1CCF" w14:textId="4F3A1441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0227E067" w14:textId="4ED87A47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61D7CBBC" w14:textId="2EAFE941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2D94230E" w14:textId="27118BA8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67276F04" w14:textId="6EDAD520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5C2F234F" w14:textId="176A831D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6C34BB36" w14:textId="3DFEF1FD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78965BFC" w14:textId="3B53D406" w:rsidR="00B5546E" w:rsidRDefault="00B5546E" w:rsidP="008F7AED">
      <w:pPr>
        <w:autoSpaceDE w:val="0"/>
        <w:autoSpaceDN w:val="0"/>
        <w:adjustRightInd w:val="0"/>
        <w:spacing w:before="0" w:line="240" w:lineRule="auto"/>
      </w:pPr>
    </w:p>
    <w:p w14:paraId="6D4CBE0E" w14:textId="77777777" w:rsidR="005A0174" w:rsidRDefault="005A0174" w:rsidP="008F7AED">
      <w:pPr>
        <w:autoSpaceDE w:val="0"/>
        <w:autoSpaceDN w:val="0"/>
        <w:adjustRightInd w:val="0"/>
        <w:spacing w:before="0" w:line="240" w:lineRule="auto"/>
        <w:rPr>
          <w:b/>
          <w:bCs/>
        </w:rPr>
      </w:pPr>
    </w:p>
    <w:p w14:paraId="19F9BF3A" w14:textId="3FA30D94" w:rsidR="00B5546E" w:rsidRPr="00B5546E" w:rsidRDefault="00B5546E" w:rsidP="008F7AED">
      <w:pPr>
        <w:autoSpaceDE w:val="0"/>
        <w:autoSpaceDN w:val="0"/>
        <w:adjustRightInd w:val="0"/>
        <w:spacing w:before="0" w:line="240" w:lineRule="auto"/>
        <w:rPr>
          <w:b/>
          <w:bCs/>
        </w:rPr>
      </w:pPr>
      <w:r w:rsidRPr="00B5546E">
        <w:rPr>
          <w:b/>
          <w:bCs/>
        </w:rPr>
        <w:lastRenderedPageBreak/>
        <w:t>Self-Check:</w:t>
      </w:r>
    </w:p>
    <w:p w14:paraId="0B796200" w14:textId="10AEBFE3" w:rsidR="00B5546E" w:rsidRDefault="00B5546E" w:rsidP="00B5546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before="0" w:line="240" w:lineRule="auto"/>
      </w:pPr>
      <w:r>
        <w:t>Did you use the city chosen in Let’s Get to Know Each Other discussion group from Week 1?</w:t>
      </w:r>
    </w:p>
    <w:p w14:paraId="1B04139A" w14:textId="3E5F1B19" w:rsidR="00B5546E" w:rsidRDefault="00B5546E" w:rsidP="00B5546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before="0" w:line="240" w:lineRule="auto"/>
      </w:pPr>
      <w:r>
        <w:t>Did you draw a scatterplot?</w:t>
      </w:r>
    </w:p>
    <w:p w14:paraId="619F60A7" w14:textId="0B71166A" w:rsidR="00B5546E" w:rsidRDefault="00B5546E" w:rsidP="00B5546E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before="0" w:line="240" w:lineRule="auto"/>
      </w:pPr>
      <w:r>
        <w:t>Did you give a well-thought-out response for question 4?</w:t>
      </w:r>
    </w:p>
    <w:p w14:paraId="03A0C8E0" w14:textId="77777777" w:rsidR="00B5546E" w:rsidRPr="008F7AED" w:rsidRDefault="00B5546E" w:rsidP="008F7AED">
      <w:pPr>
        <w:autoSpaceDE w:val="0"/>
        <w:autoSpaceDN w:val="0"/>
        <w:adjustRightInd w:val="0"/>
        <w:spacing w:before="0" w:line="240" w:lineRule="auto"/>
      </w:pPr>
    </w:p>
    <w:sectPr w:rsidR="00B5546E" w:rsidRPr="008F7AED" w:rsidSect="007C18C0">
      <w:type w:val="continuous"/>
      <w:pgSz w:w="15840" w:h="12240" w:orient="landscape" w:code="1"/>
      <w:pgMar w:top="117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6470D" w14:textId="77777777" w:rsidR="00CC346A" w:rsidRDefault="00CC346A" w:rsidP="00650259">
      <w:pPr>
        <w:spacing w:line="240" w:lineRule="auto"/>
      </w:pPr>
      <w:r>
        <w:separator/>
      </w:r>
    </w:p>
  </w:endnote>
  <w:endnote w:type="continuationSeparator" w:id="0">
    <w:p w14:paraId="6894D113" w14:textId="77777777" w:rsidR="00CC346A" w:rsidRDefault="00CC346A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F63C217-CE6E-4178-A4F1-FABB8E04A224}"/>
    <w:embedBold r:id="rId2" w:fontKey="{74CCC267-30CA-4F30-B85A-943D43902491}"/>
    <w:embedItalic r:id="rId3" w:fontKey="{F83B9A26-ED78-46A3-A7E2-8E2C5AE5A847}"/>
    <w:embedBoldItalic r:id="rId4" w:fontKey="{B21801DF-4175-409D-91BB-B9931E6A222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fontKey="{65BD1C7E-3115-41B1-B62D-B1B5D159F833}"/>
    <w:embedBold r:id="rId6" w:fontKey="{8891A1CF-A65C-492B-8B7E-7246373D65AA}"/>
    <w:embedItalic r:id="rId7" w:fontKey="{4A97B924-94A7-467F-A568-0E777D80C07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476B09DD-DE9C-42FF-B64F-CC6170A13DB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51121" w14:textId="77777777" w:rsidR="00CC346A" w:rsidRDefault="00CC346A" w:rsidP="00650259">
      <w:pPr>
        <w:spacing w:line="240" w:lineRule="auto"/>
      </w:pPr>
      <w:r>
        <w:separator/>
      </w:r>
    </w:p>
  </w:footnote>
  <w:footnote w:type="continuationSeparator" w:id="0">
    <w:p w14:paraId="50E019AA" w14:textId="77777777" w:rsidR="00CC346A" w:rsidRDefault="00CC346A" w:rsidP="0065025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62C3D86"/>
    <w:multiLevelType w:val="hybridMultilevel"/>
    <w:tmpl w:val="97981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B6C04A6"/>
    <w:multiLevelType w:val="hybridMultilevel"/>
    <w:tmpl w:val="EE7EFA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509680D"/>
    <w:multiLevelType w:val="hybridMultilevel"/>
    <w:tmpl w:val="8A0A4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 w15:restartNumberingAfterBreak="0">
    <w:nsid w:val="3EE05205"/>
    <w:multiLevelType w:val="hybridMultilevel"/>
    <w:tmpl w:val="8A0A4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8831E5C"/>
    <w:multiLevelType w:val="hybridMultilevel"/>
    <w:tmpl w:val="97981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9C7083"/>
    <w:multiLevelType w:val="hybridMultilevel"/>
    <w:tmpl w:val="419ED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6" w15:restartNumberingAfterBreak="0">
    <w:nsid w:val="72992ACB"/>
    <w:multiLevelType w:val="hybridMultilevel"/>
    <w:tmpl w:val="400A49FC"/>
    <w:lvl w:ilvl="0" w:tplc="50A2AD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ABD7638"/>
    <w:multiLevelType w:val="hybridMultilevel"/>
    <w:tmpl w:val="97981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F8848B1"/>
    <w:multiLevelType w:val="hybridMultilevel"/>
    <w:tmpl w:val="F97E1F96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418670">
    <w:abstractNumId w:val="15"/>
  </w:num>
  <w:num w:numId="2" w16cid:durableId="262105848">
    <w:abstractNumId w:val="10"/>
  </w:num>
  <w:num w:numId="3" w16cid:durableId="806431877">
    <w:abstractNumId w:val="21"/>
  </w:num>
  <w:num w:numId="4" w16cid:durableId="718435399">
    <w:abstractNumId w:val="16"/>
  </w:num>
  <w:num w:numId="5" w16cid:durableId="257300540">
    <w:abstractNumId w:val="18"/>
  </w:num>
  <w:num w:numId="6" w16cid:durableId="1556233586">
    <w:abstractNumId w:val="25"/>
  </w:num>
  <w:num w:numId="7" w16cid:durableId="1884099143">
    <w:abstractNumId w:val="9"/>
  </w:num>
  <w:num w:numId="8" w16cid:durableId="1105081301">
    <w:abstractNumId w:val="14"/>
  </w:num>
  <w:num w:numId="9" w16cid:durableId="1808813176">
    <w:abstractNumId w:val="23"/>
  </w:num>
  <w:num w:numId="10" w16cid:durableId="548997682">
    <w:abstractNumId w:val="2"/>
  </w:num>
  <w:num w:numId="11" w16cid:durableId="662782917">
    <w:abstractNumId w:val="7"/>
  </w:num>
  <w:num w:numId="12" w16cid:durableId="626468151">
    <w:abstractNumId w:val="0"/>
  </w:num>
  <w:num w:numId="13" w16cid:durableId="1761949754">
    <w:abstractNumId w:val="3"/>
  </w:num>
  <w:num w:numId="14" w16cid:durableId="851259964">
    <w:abstractNumId w:val="13"/>
  </w:num>
  <w:num w:numId="15" w16cid:durableId="1549341024">
    <w:abstractNumId w:val="11"/>
  </w:num>
  <w:num w:numId="16" w16cid:durableId="210115005">
    <w:abstractNumId w:val="22"/>
  </w:num>
  <w:num w:numId="17" w16cid:durableId="459494379">
    <w:abstractNumId w:val="4"/>
  </w:num>
  <w:num w:numId="18" w16cid:durableId="1693459749">
    <w:abstractNumId w:val="29"/>
  </w:num>
  <w:num w:numId="19" w16cid:durableId="1713190094">
    <w:abstractNumId w:val="24"/>
  </w:num>
  <w:num w:numId="20" w16cid:durableId="229655174">
    <w:abstractNumId w:val="19"/>
  </w:num>
  <w:num w:numId="21" w16cid:durableId="1199657058">
    <w:abstractNumId w:val="28"/>
  </w:num>
  <w:num w:numId="22" w16cid:durableId="129785507">
    <w:abstractNumId w:val="6"/>
  </w:num>
  <w:num w:numId="23" w16cid:durableId="611860133">
    <w:abstractNumId w:val="5"/>
  </w:num>
  <w:num w:numId="24" w16cid:durableId="1948538108">
    <w:abstractNumId w:val="27"/>
  </w:num>
  <w:num w:numId="25" w16cid:durableId="194805659">
    <w:abstractNumId w:val="12"/>
  </w:num>
  <w:num w:numId="26" w16cid:durableId="469858403">
    <w:abstractNumId w:val="17"/>
  </w:num>
  <w:num w:numId="27" w16cid:durableId="1550266592">
    <w:abstractNumId w:val="1"/>
  </w:num>
  <w:num w:numId="28" w16cid:durableId="1045713588">
    <w:abstractNumId w:val="30"/>
  </w:num>
  <w:num w:numId="29" w16cid:durableId="1063405590">
    <w:abstractNumId w:val="26"/>
  </w:num>
  <w:num w:numId="30" w16cid:durableId="1832600011">
    <w:abstractNumId w:val="8"/>
  </w:num>
  <w:num w:numId="31" w16cid:durableId="668170649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4F8"/>
    <w:rsid w:val="00003B30"/>
    <w:rsid w:val="000110F2"/>
    <w:rsid w:val="00045CA6"/>
    <w:rsid w:val="00052382"/>
    <w:rsid w:val="0006184B"/>
    <w:rsid w:val="0006568A"/>
    <w:rsid w:val="00076F0F"/>
    <w:rsid w:val="00084253"/>
    <w:rsid w:val="000D1F49"/>
    <w:rsid w:val="000D733B"/>
    <w:rsid w:val="000F5C88"/>
    <w:rsid w:val="001246FD"/>
    <w:rsid w:val="001727CA"/>
    <w:rsid w:val="00261C01"/>
    <w:rsid w:val="00284561"/>
    <w:rsid w:val="0029162A"/>
    <w:rsid w:val="002A4ED5"/>
    <w:rsid w:val="002B69B4"/>
    <w:rsid w:val="002B7DAE"/>
    <w:rsid w:val="002C56E6"/>
    <w:rsid w:val="002D3A9F"/>
    <w:rsid w:val="003273E3"/>
    <w:rsid w:val="00354B3D"/>
    <w:rsid w:val="00361E11"/>
    <w:rsid w:val="00391A60"/>
    <w:rsid w:val="003B4744"/>
    <w:rsid w:val="003F0847"/>
    <w:rsid w:val="0040090B"/>
    <w:rsid w:val="00446538"/>
    <w:rsid w:val="0046302A"/>
    <w:rsid w:val="00487D2D"/>
    <w:rsid w:val="00494134"/>
    <w:rsid w:val="004A1DDC"/>
    <w:rsid w:val="004B281D"/>
    <w:rsid w:val="004D5D62"/>
    <w:rsid w:val="005112D0"/>
    <w:rsid w:val="0051179F"/>
    <w:rsid w:val="005151D8"/>
    <w:rsid w:val="005226C9"/>
    <w:rsid w:val="00562601"/>
    <w:rsid w:val="0057256E"/>
    <w:rsid w:val="00577E06"/>
    <w:rsid w:val="00582B1C"/>
    <w:rsid w:val="00595B3B"/>
    <w:rsid w:val="005A0174"/>
    <w:rsid w:val="005A3BF7"/>
    <w:rsid w:val="005A700D"/>
    <w:rsid w:val="005F2035"/>
    <w:rsid w:val="005F7990"/>
    <w:rsid w:val="0063739C"/>
    <w:rsid w:val="00650259"/>
    <w:rsid w:val="006B1F6C"/>
    <w:rsid w:val="006C47CE"/>
    <w:rsid w:val="00734C1D"/>
    <w:rsid w:val="0075267F"/>
    <w:rsid w:val="007526F8"/>
    <w:rsid w:val="00770F25"/>
    <w:rsid w:val="00787DD4"/>
    <w:rsid w:val="007A35A8"/>
    <w:rsid w:val="007B04F8"/>
    <w:rsid w:val="007B0A85"/>
    <w:rsid w:val="007C18C0"/>
    <w:rsid w:val="007C6A52"/>
    <w:rsid w:val="00806FF3"/>
    <w:rsid w:val="0082043E"/>
    <w:rsid w:val="00893E3F"/>
    <w:rsid w:val="008D275A"/>
    <w:rsid w:val="008E203A"/>
    <w:rsid w:val="008F7AED"/>
    <w:rsid w:val="0090028C"/>
    <w:rsid w:val="00905BCD"/>
    <w:rsid w:val="0091229C"/>
    <w:rsid w:val="00940E73"/>
    <w:rsid w:val="00974BC4"/>
    <w:rsid w:val="00981EE7"/>
    <w:rsid w:val="0098597D"/>
    <w:rsid w:val="00987EAC"/>
    <w:rsid w:val="00991B30"/>
    <w:rsid w:val="009B5E28"/>
    <w:rsid w:val="009D406B"/>
    <w:rsid w:val="009F2342"/>
    <w:rsid w:val="009F2638"/>
    <w:rsid w:val="009F619A"/>
    <w:rsid w:val="009F6DDE"/>
    <w:rsid w:val="00A166A0"/>
    <w:rsid w:val="00A370A8"/>
    <w:rsid w:val="00A41801"/>
    <w:rsid w:val="00A60442"/>
    <w:rsid w:val="00A6446E"/>
    <w:rsid w:val="00AC2926"/>
    <w:rsid w:val="00AD0886"/>
    <w:rsid w:val="00B04A50"/>
    <w:rsid w:val="00B160CA"/>
    <w:rsid w:val="00B5546E"/>
    <w:rsid w:val="00B6790F"/>
    <w:rsid w:val="00BD4753"/>
    <w:rsid w:val="00BD5CB1"/>
    <w:rsid w:val="00BE62EE"/>
    <w:rsid w:val="00BE688F"/>
    <w:rsid w:val="00BF5BA0"/>
    <w:rsid w:val="00C003BA"/>
    <w:rsid w:val="00C427EB"/>
    <w:rsid w:val="00C46878"/>
    <w:rsid w:val="00C81922"/>
    <w:rsid w:val="00C85E18"/>
    <w:rsid w:val="00CB4A51"/>
    <w:rsid w:val="00CC346A"/>
    <w:rsid w:val="00CD4532"/>
    <w:rsid w:val="00CD47B0"/>
    <w:rsid w:val="00CD4CB6"/>
    <w:rsid w:val="00CE6104"/>
    <w:rsid w:val="00CE7918"/>
    <w:rsid w:val="00D16163"/>
    <w:rsid w:val="00D76DFF"/>
    <w:rsid w:val="00D90B8F"/>
    <w:rsid w:val="00DB3FAD"/>
    <w:rsid w:val="00DC0105"/>
    <w:rsid w:val="00DD447B"/>
    <w:rsid w:val="00DF0832"/>
    <w:rsid w:val="00E61C09"/>
    <w:rsid w:val="00E677FE"/>
    <w:rsid w:val="00EB3B58"/>
    <w:rsid w:val="00EB3D10"/>
    <w:rsid w:val="00EC7359"/>
    <w:rsid w:val="00EE3054"/>
    <w:rsid w:val="00F00606"/>
    <w:rsid w:val="00F01256"/>
    <w:rsid w:val="00F5184E"/>
    <w:rsid w:val="00F5418C"/>
    <w:rsid w:val="00F549BE"/>
    <w:rsid w:val="00F76770"/>
    <w:rsid w:val="00FC7475"/>
    <w:rsid w:val="00FE2E33"/>
    <w:rsid w:val="00FE78A0"/>
    <w:rsid w:val="00FF057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B78E6A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A4ED5"/>
    <w:pPr>
      <w:spacing w:before="120" w:after="0"/>
    </w:pPr>
    <w:rPr>
      <w:sz w:val="24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62601"/>
    <w:rPr>
      <w:b/>
      <w:color w:val="4BACC6"/>
      <w:sz w:val="52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62601"/>
    <w:rPr>
      <w:b/>
      <w:bCs/>
      <w:color w:val="694A77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60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unhideWhenUsed/>
    <w:rsid w:val="00562601"/>
    <w:pPr>
      <w:tabs>
        <w:tab w:val="center" w:pos="4680"/>
        <w:tab w:val="right" w:pos="9810"/>
      </w:tabs>
      <w:spacing w:before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62601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0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unhideWhenUsed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260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TableHeaders">
    <w:name w:val="Table Headers"/>
    <w:basedOn w:val="Normal"/>
    <w:uiPriority w:val="1"/>
    <w:qFormat/>
    <w:rsid w:val="002B69B4"/>
    <w:pPr>
      <w:tabs>
        <w:tab w:val="right" w:leader="dot" w:pos="9830"/>
      </w:tabs>
      <w:spacing w:before="0"/>
      <w:jc w:val="center"/>
    </w:pPr>
    <w:rPr>
      <w:rFonts w:eastAsia="Calibri" w:cstheme="minorHAnsi"/>
      <w:b/>
      <w:noProof/>
      <w:szCs w:val="18"/>
    </w:rPr>
  </w:style>
  <w:style w:type="paragraph" w:customStyle="1" w:styleId="TableSubheadings">
    <w:name w:val="Table Subheadings"/>
    <w:basedOn w:val="Normal"/>
    <w:uiPriority w:val="1"/>
    <w:qFormat/>
    <w:rsid w:val="00582B1C"/>
    <w:pPr>
      <w:spacing w:before="0"/>
      <w:jc w:val="center"/>
    </w:pPr>
    <w:rPr>
      <w:rFonts w:eastAsia="Calibri" w:cs="Times New Roman"/>
      <w:i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595B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ner\AppData\Roaming\Microsoft\Templates\Logowear%20order%20form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7E6B3-1E65-4BE6-8FBB-EDE7C28264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F72738-C638-4238-A7C6-490EC0B3F45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5EF3BC0-7864-4D71-9D50-8BEFE071A3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0FAC45-2544-4E25-AC0E-72CF91C02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Logowear order form.dotx</Template>
  <TotalTime>0</TotalTime>
  <Pages>5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2021-07-29T17:20:00Z</dcterms:created>
  <dcterms:modified xsi:type="dcterms:W3CDTF">2022-05-16T02:05:00Z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